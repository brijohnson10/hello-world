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2ECC6034" w14:textId="77777777" w:rsidTr="00324F8B">
        <w:trPr>
          <w:trHeight w:val="360"/>
        </w:trPr>
        <w:tc>
          <w:tcPr>
            <w:tcW w:w="2358" w:type="dxa"/>
          </w:tcPr>
          <w:p w14:paraId="374E7AB0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sdt>
          <w:sdtPr>
            <w:alias w:val="Course Name"/>
            <w:tag w:val="Course Name"/>
            <w:id w:val="1200281808"/>
            <w:placeholder>
              <w:docPart w:val="2F102893EB8243CDB7E70C0538F31506"/>
            </w:placeholder>
            <w:dropDownList>
              <w:listItem w:value="Choose an item."/>
              <w:listItem w:displayText="ITD-1013 Fundamentals of Information Technology" w:value="ITD-1013 Fundamentals of Information Technology"/>
              <w:listItem w:displayText="ITD-1033 Computer Logic &amp; Flowcharting" w:value="ITD-1033 Computer Logic &amp; Flowcharting"/>
              <w:listItem w:displayText="ITD-1203 Introduction to C Programming" w:value="ITD-1203 Introduction to C Programming"/>
              <w:listItem w:displayText="ITD-1213 Hardware Systems Support" w:value="ITD-1213 Hardware Systems Support"/>
              <w:listItem w:displayText="ITD-1223 Network Systems" w:value="ITD-1223 Network Systems"/>
              <w:listItem w:displayText="ITD-1243 Principles of Information Security" w:value="ITD-1243 Principles of Information Security"/>
              <w:listItem w:displayText="ITD-1353 Web Development" w:value="ITD-1353 Web Development"/>
              <w:listItem w:displayText="ITD-2203 Database Systems" w:value="ITD-2203 Database Systems"/>
              <w:listItem w:displayText="ITD-2223 Operating Systems" w:value="ITD-2223 Operating Systems"/>
              <w:listItem w:displayText="ITD-2313 Script Programming" w:value="ITD-2313 Script Programming"/>
              <w:listItem w:displayText="ITD-2413 Enterprise Security Management" w:value="ITD-2413 Enterprise Security Management"/>
              <w:listItem w:displayText="ITD-3253 Server Administration" w:value="ITD-3253 Server Administration"/>
              <w:listItem w:displayText="ITD-3333 Distributed Application Development" w:value="ITD-3333 Distributed Application Development"/>
              <w:listItem w:displayText="ITD-3433 Digital Forensics" w:value="ITD-3433 Digital Forensics"/>
              <w:listItem w:displayText="ITD-3443 Network Security" w:value="ITD-3443 Network Security"/>
              <w:listItem w:displayText="ITD-3533 Secure System Administration" w:value="ITD-3533 Secure System Administration"/>
              <w:listItem w:displayText="ITD-3633 IT Organization Training" w:value="ITD-3633 IT Organization Training"/>
              <w:listItem w:displayText="ITD-3663 Mobile Programming" w:value="ITD-3663 Mobile Programming"/>
              <w:listItem w:displayText="ITD-3683 Mobile Device Forensics" w:value="ITD-3683 Mobile Device Forensics"/>
              <w:listItem w:displayText="ITD-3793 IT Project Management" w:value="ITD-3793 IT Project Management"/>
            </w:dropDownList>
          </w:sdtPr>
          <w:sdtContent>
            <w:tc>
              <w:tcPr>
                <w:tcW w:w="7218" w:type="dxa"/>
              </w:tcPr>
              <w:p w14:paraId="58C59405" w14:textId="676528D9" w:rsidR="00272DDC" w:rsidRPr="006E6826" w:rsidRDefault="00FC6782" w:rsidP="00221C1A">
                <w:pPr>
                  <w:keepNext/>
                  <w:keepLines/>
                </w:pPr>
                <w:r>
                  <w:t>ITD-2313 Script Programming</w:t>
                </w:r>
              </w:p>
            </w:tc>
          </w:sdtContent>
        </w:sdt>
      </w:tr>
      <w:tr w:rsidR="00272DDC" w:rsidRPr="006E6826" w14:paraId="6AF0F6D9" w14:textId="77777777" w:rsidTr="00324F8B">
        <w:trPr>
          <w:trHeight w:val="360"/>
        </w:trPr>
        <w:tc>
          <w:tcPr>
            <w:tcW w:w="2358" w:type="dxa"/>
          </w:tcPr>
          <w:p w14:paraId="7193834E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sdt>
            <w:sdtPr>
              <w:id w:val="1887836544"/>
              <w:placeholder>
                <w:docPart w:val="C961E26CAF524E0F8BA526469C7F095A"/>
              </w:placeholder>
              <w:dropDownList>
                <w:listItem w:displayText="Select from list" w:value="Select from list"/>
                <w:listItem w:displayText="J. Biasi" w:value="J. Biasi"/>
                <w:listItem w:displayText="K. Collins" w:value="K. Collins"/>
                <w:listItem w:displayText="B. Cox" w:value="B. Cox"/>
                <w:listItem w:displayText="S. Eldridge" w:value="S. Eldridge"/>
                <w:listItem w:displayText="S. Fisher" w:value="S. Fisher"/>
                <w:listItem w:displayText="C. Gootos" w:value="C. Gootos"/>
                <w:listItem w:displayText="F. Guinn" w:value="F. Guinn"/>
                <w:listItem w:displayText="M. Hass" w:value="M. Hass"/>
                <w:listItem w:displayText="H. Licht" w:value="H. Licht"/>
                <w:listItem w:displayText="J. Mansker" w:value="J. Mansker"/>
                <w:listItem w:displayText="D. McCammon" w:value="D. McCammon"/>
                <w:listItem w:displayText="G. Morris" w:value="G. Morris"/>
                <w:listItem w:displayText="J. Nicholson" w:value="J. Nicholson"/>
                <w:listItem w:displayText="B. Perez" w:value="B. Perez"/>
                <w:listItem w:displayText="M. Pranger" w:value="M. Pranger"/>
                <w:listItem w:displayText="M. Schnell" w:value="M. Schnell"/>
                <w:listItem w:displayText="P. Serrano" w:value="P. Serrano"/>
                <w:listItem w:displayText="J. Story" w:value="J. Story"/>
                <w:listItem w:displayText="J. Strother" w:value="J. Strother"/>
                <w:listItem w:displayText="A. Tripp" w:value="A. Tripp"/>
                <w:listItem w:displayText="D. Waldrep" w:value="D. Waldrep"/>
                <w:listItem w:displayText="B. Weber" w:value="B. Weber"/>
                <w:listItem w:displayText="B. Winters" w:value="B. Winters"/>
              </w:dropDownList>
            </w:sdtPr>
            <w:sdtContent>
              <w:p w14:paraId="43212E10" w14:textId="6DB7E411" w:rsidR="00272DDC" w:rsidRPr="006E6826" w:rsidRDefault="00FC6782" w:rsidP="007F5540">
                <w:pPr>
                  <w:keepNext/>
                  <w:keepLines/>
                </w:pPr>
                <w:r>
                  <w:t>M. Schnell</w:t>
                </w:r>
              </w:p>
            </w:sdtContent>
          </w:sdt>
        </w:tc>
      </w:tr>
      <w:tr w:rsidR="00272DDC" w:rsidRPr="006E6826" w14:paraId="2E3C42D9" w14:textId="77777777" w:rsidTr="00324F8B">
        <w:trPr>
          <w:trHeight w:val="360"/>
        </w:trPr>
        <w:tc>
          <w:tcPr>
            <w:tcW w:w="2358" w:type="dxa"/>
          </w:tcPr>
          <w:p w14:paraId="393AD74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21615666" w14:textId="2714FE63" w:rsidR="00272DDC" w:rsidRPr="006E6826" w:rsidRDefault="00FC6782" w:rsidP="007F5540">
            <w:pPr>
              <w:keepNext/>
              <w:keepLines/>
            </w:pPr>
            <w:r>
              <w:t>Bridgette Johnson</w:t>
            </w:r>
          </w:p>
        </w:tc>
      </w:tr>
      <w:tr w:rsidR="00272DDC" w:rsidRPr="006E6826" w14:paraId="574366C3" w14:textId="77777777" w:rsidTr="00324F8B">
        <w:trPr>
          <w:trHeight w:val="360"/>
        </w:trPr>
        <w:tc>
          <w:tcPr>
            <w:tcW w:w="2358" w:type="dxa"/>
          </w:tcPr>
          <w:p w14:paraId="58DD56B9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sdt>
          <w:sdtPr>
            <w:id w:val="360628690"/>
            <w:placeholder>
              <w:docPart w:val="7A783E1DC5EF4E91A64D95326758136D"/>
            </w:placeholder>
            <w:date w:fullDate="2023-02-05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218" w:type="dxa"/>
              </w:tcPr>
              <w:p w14:paraId="3E54D385" w14:textId="3C870770" w:rsidR="00272DDC" w:rsidRPr="006E6826" w:rsidRDefault="00FC6782" w:rsidP="007F5540">
                <w:pPr>
                  <w:keepNext/>
                  <w:keepLines/>
                </w:pPr>
                <w:r>
                  <w:t>2/5/2023</w:t>
                </w:r>
              </w:p>
            </w:tc>
          </w:sdtContent>
        </w:sdt>
      </w:tr>
      <w:tr w:rsidR="00272DDC" w:rsidRPr="006E6826" w14:paraId="45EA90AC" w14:textId="77777777" w:rsidTr="00324F8B">
        <w:trPr>
          <w:trHeight w:val="360"/>
        </w:trPr>
        <w:tc>
          <w:tcPr>
            <w:tcW w:w="2358" w:type="dxa"/>
          </w:tcPr>
          <w:p w14:paraId="4FCA31B0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AE10787" w14:textId="77777777" w:rsidR="00272DDC" w:rsidRPr="006E6826" w:rsidRDefault="00272DDC" w:rsidP="007F5540">
            <w:pPr>
              <w:keepNext/>
              <w:keepLines/>
            </w:pPr>
            <w:r>
              <w:t>&lt;grade earned here&gt;</w:t>
            </w:r>
          </w:p>
        </w:tc>
      </w:tr>
      <w:tr w:rsidR="00272DDC" w:rsidRPr="006E6826" w14:paraId="426D51DA" w14:textId="77777777" w:rsidTr="00324F8B">
        <w:trPr>
          <w:trHeight w:val="360"/>
        </w:trPr>
        <w:tc>
          <w:tcPr>
            <w:tcW w:w="2358" w:type="dxa"/>
          </w:tcPr>
          <w:p w14:paraId="52BCED07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34DDF784" w14:textId="77777777" w:rsidR="00272DDC" w:rsidRDefault="00272DDC" w:rsidP="007F5540">
            <w:pPr>
              <w:keepNext/>
              <w:keepLines/>
            </w:pPr>
            <w:r>
              <w:t>&lt;instructor comments here&gt;</w:t>
            </w:r>
          </w:p>
        </w:tc>
      </w:tr>
    </w:tbl>
    <w:p w14:paraId="76E9FC4C" w14:textId="77777777" w:rsidR="00651CFC" w:rsidRDefault="00651CFC" w:rsidP="00E03C1F">
      <w:pPr>
        <w:pStyle w:val="Header"/>
        <w:keepNext/>
        <w:keepLines/>
        <w:tabs>
          <w:tab w:val="clear" w:pos="4320"/>
          <w:tab w:val="clear" w:pos="8640"/>
        </w:tabs>
      </w:pPr>
    </w:p>
    <w:sdt>
      <w:sdtPr>
        <w:alias w:val="Assignment Title Here"/>
        <w:tag w:val="Assignment Title Here"/>
        <w:id w:val="1077482807"/>
        <w:lock w:val="sdtLocked"/>
        <w:placeholder>
          <w:docPart w:val="20512C6D8E244FAEA026F398E192E50E"/>
        </w:placeholder>
      </w:sdtPr>
      <w:sdtEndPr>
        <w:rPr>
          <w:b w:val="0"/>
          <w:bCs w:val="0"/>
          <w:sz w:val="24"/>
        </w:rPr>
      </w:sdtEndPr>
      <w:sdtContent>
        <w:p w14:paraId="38883B6D" w14:textId="77777777" w:rsidR="00FC6782" w:rsidRDefault="00FC6782" w:rsidP="00FC6782">
          <w:pPr>
            <w:pStyle w:val="Heading1"/>
            <w:shd w:val="clear" w:color="auto" w:fill="FFFFFF"/>
            <w:rPr>
              <w:rFonts w:ascii="Lato" w:hAnsi="Lato"/>
              <w:b w:val="0"/>
              <w:bCs w:val="0"/>
              <w:color w:val="2D3B45"/>
              <w:sz w:val="43"/>
              <w:szCs w:val="43"/>
            </w:rPr>
          </w:pPr>
          <w:r>
            <w:rPr>
              <w:rFonts w:ascii="Lato" w:hAnsi="Lato"/>
              <w:b w:val="0"/>
              <w:bCs w:val="0"/>
              <w:color w:val="2D3B45"/>
              <w:sz w:val="43"/>
              <w:szCs w:val="43"/>
            </w:rPr>
            <w:t>Textbook Exercises for Week 4</w:t>
          </w:r>
        </w:p>
        <w:p w14:paraId="5D5C9B23" w14:textId="77777777" w:rsidR="00FC6782" w:rsidRDefault="00FC6782" w:rsidP="00FC6782"/>
        <w:p w14:paraId="0980E33A" w14:textId="44B8860D" w:rsidR="00BB5E28" w:rsidRDefault="00000000" w:rsidP="00844290">
          <w:pPr>
            <w:jc w:val="center"/>
          </w:pPr>
        </w:p>
      </w:sdtContent>
    </w:sdt>
    <w:p w14:paraId="3099E60A" w14:textId="750102A4" w:rsidR="00BB5E28" w:rsidRDefault="00FC6782" w:rsidP="00BB5E28">
      <w:r>
        <w:t>Page 65</w:t>
      </w:r>
    </w:p>
    <w:p w14:paraId="1B1AC96E" w14:textId="42CF355B" w:rsidR="00740074" w:rsidRDefault="00FC6782" w:rsidP="00844290">
      <w:pPr>
        <w:tabs>
          <w:tab w:val="left" w:pos="8053"/>
        </w:tabs>
        <w:spacing w:line="480" w:lineRule="auto"/>
      </w:pPr>
      <w:r>
        <w:rPr>
          <w:noProof/>
        </w:rPr>
        <w:drawing>
          <wp:inline distT="0" distB="0" distL="0" distR="0" wp14:anchorId="7A0D0A7B" wp14:editId="05AFAB9A">
            <wp:extent cx="6309360" cy="3943350"/>
            <wp:effectExtent l="0" t="0" r="254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AD91" w14:textId="6CACC420" w:rsidR="00DE67DC" w:rsidRDefault="00DE67DC" w:rsidP="00844290">
      <w:pPr>
        <w:tabs>
          <w:tab w:val="left" w:pos="8053"/>
        </w:tabs>
        <w:spacing w:line="480" w:lineRule="auto"/>
      </w:pPr>
      <w:r>
        <w:lastRenderedPageBreak/>
        <w:t>Page 66 and 67</w:t>
      </w:r>
      <w:r>
        <w:rPr>
          <w:noProof/>
        </w:rPr>
        <w:drawing>
          <wp:inline distT="0" distB="0" distL="0" distR="0" wp14:anchorId="33953AAC" wp14:editId="21BECC59">
            <wp:extent cx="6309360" cy="3943350"/>
            <wp:effectExtent l="0" t="0" r="254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409">
        <w:t>Page 68</w:t>
      </w:r>
    </w:p>
    <w:p w14:paraId="548FD0C8" w14:textId="7578D6EC" w:rsidR="00DE67DC" w:rsidRDefault="003B0409" w:rsidP="00844290">
      <w:pPr>
        <w:tabs>
          <w:tab w:val="left" w:pos="8053"/>
        </w:tabs>
        <w:spacing w:line="480" w:lineRule="auto"/>
      </w:pPr>
      <w:r>
        <w:rPr>
          <w:noProof/>
        </w:rPr>
        <w:lastRenderedPageBreak/>
        <w:drawing>
          <wp:inline distT="0" distB="0" distL="0" distR="0" wp14:anchorId="37DA02D6" wp14:editId="78A1B8D4">
            <wp:extent cx="6309360" cy="3943350"/>
            <wp:effectExtent l="0" t="0" r="254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E93D" w14:textId="1380EC6C" w:rsidR="00DE67DC" w:rsidRDefault="00DE67DC" w:rsidP="00844290">
      <w:pPr>
        <w:tabs>
          <w:tab w:val="left" w:pos="8053"/>
        </w:tabs>
        <w:spacing w:line="480" w:lineRule="auto"/>
      </w:pPr>
      <w:r>
        <w:t>Page 69 and 71</w:t>
      </w:r>
      <w:r>
        <w:rPr>
          <w:noProof/>
        </w:rPr>
        <w:drawing>
          <wp:inline distT="0" distB="0" distL="0" distR="0" wp14:anchorId="19B44525" wp14:editId="703C5CBE">
            <wp:extent cx="6309360" cy="3943350"/>
            <wp:effectExtent l="0" t="0" r="254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47AD" w14:textId="3070C55D" w:rsidR="00DE67DC" w:rsidRDefault="003B0409" w:rsidP="00844290">
      <w:pPr>
        <w:tabs>
          <w:tab w:val="left" w:pos="8053"/>
        </w:tabs>
        <w:spacing w:line="480" w:lineRule="auto"/>
      </w:pPr>
      <w:r>
        <w:lastRenderedPageBreak/>
        <w:t>Page 72</w:t>
      </w:r>
    </w:p>
    <w:p w14:paraId="61E83648" w14:textId="3822E870" w:rsidR="00DE67DC" w:rsidRPr="00BB5E28" w:rsidRDefault="00DE67DC" w:rsidP="00844290">
      <w:pPr>
        <w:tabs>
          <w:tab w:val="left" w:pos="8053"/>
        </w:tabs>
        <w:spacing w:line="480" w:lineRule="auto"/>
      </w:pPr>
      <w:r>
        <w:rPr>
          <w:noProof/>
        </w:rPr>
        <w:drawing>
          <wp:inline distT="0" distB="0" distL="0" distR="0" wp14:anchorId="7366B8A2" wp14:editId="4B6BD4CD">
            <wp:extent cx="6309360" cy="3943350"/>
            <wp:effectExtent l="0" t="0" r="254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7DC" w:rsidRPr="00BB5E28" w:rsidSect="00F36394">
      <w:footerReference w:type="even" r:id="rId16"/>
      <w:footerReference w:type="default" r:id="rId17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257A4" w14:textId="77777777" w:rsidR="00EF335A" w:rsidRDefault="00EF335A">
      <w:r>
        <w:separator/>
      </w:r>
    </w:p>
  </w:endnote>
  <w:endnote w:type="continuationSeparator" w:id="0">
    <w:p w14:paraId="7BDF93FB" w14:textId="77777777" w:rsidR="00EF335A" w:rsidRDefault="00EF33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8E81F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DAB0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28D96" w14:textId="77777777" w:rsidR="00844290" w:rsidRDefault="00844290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</w:rPr>
    </w:pPr>
    <w:r>
      <w:rPr>
        <w:color w:val="548DD4" w:themeColor="text2" w:themeTint="99"/>
        <w:spacing w:val="60"/>
      </w:rPr>
      <w:t>Page</w:t>
    </w:r>
    <w:r>
      <w:rPr>
        <w:color w:val="548DD4" w:themeColor="text2" w:themeTint="99"/>
      </w:rPr>
      <w:t xml:space="preserve"> </w:t>
    </w: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 xml:space="preserve"> PAGE   \* MERGEFORMAT </w:instrText>
    </w:r>
    <w:r>
      <w:rPr>
        <w:color w:val="17365D" w:themeColor="text2" w:themeShade="BF"/>
      </w:rPr>
      <w:fldChar w:fldCharType="separate"/>
    </w:r>
    <w:r>
      <w:rPr>
        <w:noProof/>
        <w:color w:val="17365D" w:themeColor="text2" w:themeShade="BF"/>
      </w:rPr>
      <w:t>1</w:t>
    </w:r>
    <w:r>
      <w:rPr>
        <w:color w:val="17365D" w:themeColor="text2" w:themeShade="BF"/>
      </w:rPr>
      <w:fldChar w:fldCharType="end"/>
    </w:r>
    <w:r>
      <w:rPr>
        <w:color w:val="17365D" w:themeColor="text2" w:themeShade="BF"/>
      </w:rPr>
      <w:t xml:space="preserve"> | </w:t>
    </w: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 xml:space="preserve"> NUMPAGES  \* Arabic  \* MERGEFORMAT </w:instrText>
    </w:r>
    <w:r>
      <w:rPr>
        <w:color w:val="17365D" w:themeColor="text2" w:themeShade="BF"/>
      </w:rPr>
      <w:fldChar w:fldCharType="separate"/>
    </w:r>
    <w:r>
      <w:rPr>
        <w:noProof/>
        <w:color w:val="17365D" w:themeColor="text2" w:themeShade="BF"/>
      </w:rPr>
      <w:t>1</w:t>
    </w:r>
    <w:r>
      <w:rPr>
        <w:color w:val="17365D" w:themeColor="text2" w:themeShade="BF"/>
      </w:rPr>
      <w:fldChar w:fldCharType="end"/>
    </w:r>
  </w:p>
  <w:p w14:paraId="5262F338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A7D65" w14:textId="77777777" w:rsidR="00EF335A" w:rsidRDefault="00EF335A">
      <w:r>
        <w:separator/>
      </w:r>
    </w:p>
  </w:footnote>
  <w:footnote w:type="continuationSeparator" w:id="0">
    <w:p w14:paraId="293B8E0A" w14:textId="77777777" w:rsidR="00EF335A" w:rsidRDefault="00EF33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258110">
    <w:abstractNumId w:val="28"/>
  </w:num>
  <w:num w:numId="2" w16cid:durableId="1712849784">
    <w:abstractNumId w:val="26"/>
  </w:num>
  <w:num w:numId="3" w16cid:durableId="1221751213">
    <w:abstractNumId w:val="43"/>
  </w:num>
  <w:num w:numId="4" w16cid:durableId="439884671">
    <w:abstractNumId w:val="9"/>
  </w:num>
  <w:num w:numId="5" w16cid:durableId="860120591">
    <w:abstractNumId w:val="7"/>
  </w:num>
  <w:num w:numId="6" w16cid:durableId="1275475599">
    <w:abstractNumId w:val="6"/>
  </w:num>
  <w:num w:numId="7" w16cid:durableId="855657285">
    <w:abstractNumId w:val="5"/>
  </w:num>
  <w:num w:numId="8" w16cid:durableId="1011447180">
    <w:abstractNumId w:val="4"/>
  </w:num>
  <w:num w:numId="9" w16cid:durableId="1355420573">
    <w:abstractNumId w:val="8"/>
  </w:num>
  <w:num w:numId="10" w16cid:durableId="887495068">
    <w:abstractNumId w:val="3"/>
  </w:num>
  <w:num w:numId="11" w16cid:durableId="77793365">
    <w:abstractNumId w:val="2"/>
  </w:num>
  <w:num w:numId="12" w16cid:durableId="219942679">
    <w:abstractNumId w:val="1"/>
  </w:num>
  <w:num w:numId="13" w16cid:durableId="111288145">
    <w:abstractNumId w:val="0"/>
  </w:num>
  <w:num w:numId="14" w16cid:durableId="1619331993">
    <w:abstractNumId w:val="48"/>
  </w:num>
  <w:num w:numId="15" w16cid:durableId="1865287953">
    <w:abstractNumId w:val="35"/>
  </w:num>
  <w:num w:numId="16" w16cid:durableId="1829712985">
    <w:abstractNumId w:val="49"/>
  </w:num>
  <w:num w:numId="17" w16cid:durableId="1615091310">
    <w:abstractNumId w:val="17"/>
  </w:num>
  <w:num w:numId="18" w16cid:durableId="809058995">
    <w:abstractNumId w:val="38"/>
  </w:num>
  <w:num w:numId="19" w16cid:durableId="761684174">
    <w:abstractNumId w:val="44"/>
  </w:num>
  <w:num w:numId="20" w16cid:durableId="2063286189">
    <w:abstractNumId w:val="20"/>
  </w:num>
  <w:num w:numId="21" w16cid:durableId="487982694">
    <w:abstractNumId w:val="42"/>
  </w:num>
  <w:num w:numId="22" w16cid:durableId="315037566">
    <w:abstractNumId w:val="31"/>
  </w:num>
  <w:num w:numId="23" w16cid:durableId="2146311360">
    <w:abstractNumId w:val="34"/>
  </w:num>
  <w:num w:numId="24" w16cid:durableId="424574108">
    <w:abstractNumId w:val="36"/>
  </w:num>
  <w:num w:numId="25" w16cid:durableId="645202670">
    <w:abstractNumId w:val="33"/>
  </w:num>
  <w:num w:numId="26" w16cid:durableId="722753871">
    <w:abstractNumId w:val="14"/>
  </w:num>
  <w:num w:numId="27" w16cid:durableId="2012876063">
    <w:abstractNumId w:val="47"/>
  </w:num>
  <w:num w:numId="28" w16cid:durableId="726883719">
    <w:abstractNumId w:val="29"/>
  </w:num>
  <w:num w:numId="29" w16cid:durableId="1257908697">
    <w:abstractNumId w:val="46"/>
  </w:num>
  <w:num w:numId="30" w16cid:durableId="1181552884">
    <w:abstractNumId w:val="40"/>
  </w:num>
  <w:num w:numId="31" w16cid:durableId="1707019010">
    <w:abstractNumId w:val="21"/>
  </w:num>
  <w:num w:numId="32" w16cid:durableId="517888996">
    <w:abstractNumId w:val="45"/>
  </w:num>
  <w:num w:numId="33" w16cid:durableId="1314484910">
    <w:abstractNumId w:val="22"/>
  </w:num>
  <w:num w:numId="34" w16cid:durableId="847871159">
    <w:abstractNumId w:val="32"/>
  </w:num>
  <w:num w:numId="35" w16cid:durableId="930358474">
    <w:abstractNumId w:val="18"/>
  </w:num>
  <w:num w:numId="36" w16cid:durableId="814880578">
    <w:abstractNumId w:val="19"/>
  </w:num>
  <w:num w:numId="37" w16cid:durableId="176509284">
    <w:abstractNumId w:val="37"/>
  </w:num>
  <w:num w:numId="38" w16cid:durableId="2108961675">
    <w:abstractNumId w:val="39"/>
  </w:num>
  <w:num w:numId="39" w16cid:durableId="1714884548">
    <w:abstractNumId w:val="41"/>
  </w:num>
  <w:num w:numId="40" w16cid:durableId="457114871">
    <w:abstractNumId w:val="16"/>
  </w:num>
  <w:num w:numId="41" w16cid:durableId="181289944">
    <w:abstractNumId w:val="15"/>
  </w:num>
  <w:num w:numId="42" w16cid:durableId="851652758">
    <w:abstractNumId w:val="24"/>
  </w:num>
  <w:num w:numId="43" w16cid:durableId="1311178992">
    <w:abstractNumId w:val="27"/>
  </w:num>
  <w:num w:numId="44" w16cid:durableId="1937249858">
    <w:abstractNumId w:val="30"/>
  </w:num>
  <w:num w:numId="45" w16cid:durableId="1623925291">
    <w:abstractNumId w:val="25"/>
  </w:num>
  <w:num w:numId="46" w16cid:durableId="1428504199">
    <w:abstractNumId w:val="12"/>
  </w:num>
  <w:num w:numId="47" w16cid:durableId="136629815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510944911">
    <w:abstractNumId w:val="11"/>
  </w:num>
  <w:num w:numId="49" w16cid:durableId="1866795856">
    <w:abstractNumId w:val="23"/>
  </w:num>
  <w:num w:numId="50" w16cid:durableId="13639013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7"/>
  <w:removePersonalInformation/>
  <w:removeDateAndTime/>
  <w:doNotDisplayPageBoundaries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0C59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1351B"/>
    <w:rsid w:val="00132B06"/>
    <w:rsid w:val="00136515"/>
    <w:rsid w:val="00156EB9"/>
    <w:rsid w:val="001637B6"/>
    <w:rsid w:val="001C1BB2"/>
    <w:rsid w:val="001D2378"/>
    <w:rsid w:val="001E7D64"/>
    <w:rsid w:val="001F7408"/>
    <w:rsid w:val="00221C1A"/>
    <w:rsid w:val="00263D8E"/>
    <w:rsid w:val="00267904"/>
    <w:rsid w:val="00272DDC"/>
    <w:rsid w:val="00290966"/>
    <w:rsid w:val="00290B40"/>
    <w:rsid w:val="0029657A"/>
    <w:rsid w:val="002A0E97"/>
    <w:rsid w:val="002A7C5E"/>
    <w:rsid w:val="002D7ED5"/>
    <w:rsid w:val="002E25CF"/>
    <w:rsid w:val="002E4C58"/>
    <w:rsid w:val="002F442D"/>
    <w:rsid w:val="00324F8B"/>
    <w:rsid w:val="00364A68"/>
    <w:rsid w:val="003A241A"/>
    <w:rsid w:val="003A46F9"/>
    <w:rsid w:val="003B0409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46CD9"/>
    <w:rsid w:val="00651CFC"/>
    <w:rsid w:val="00657A13"/>
    <w:rsid w:val="0069127E"/>
    <w:rsid w:val="006C12D7"/>
    <w:rsid w:val="006C221B"/>
    <w:rsid w:val="006C312A"/>
    <w:rsid w:val="006E198A"/>
    <w:rsid w:val="006E69DA"/>
    <w:rsid w:val="006E6B55"/>
    <w:rsid w:val="00733FE2"/>
    <w:rsid w:val="00740074"/>
    <w:rsid w:val="00745367"/>
    <w:rsid w:val="00754238"/>
    <w:rsid w:val="00755C94"/>
    <w:rsid w:val="00780C6E"/>
    <w:rsid w:val="00795FCA"/>
    <w:rsid w:val="007A68B4"/>
    <w:rsid w:val="007D2A18"/>
    <w:rsid w:val="007D7C3D"/>
    <w:rsid w:val="007E755A"/>
    <w:rsid w:val="007F327C"/>
    <w:rsid w:val="007F5540"/>
    <w:rsid w:val="007F571F"/>
    <w:rsid w:val="007F6F58"/>
    <w:rsid w:val="00806989"/>
    <w:rsid w:val="00810278"/>
    <w:rsid w:val="0081337E"/>
    <w:rsid w:val="0082144A"/>
    <w:rsid w:val="00844205"/>
    <w:rsid w:val="00844290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2B31"/>
    <w:rsid w:val="008A31F5"/>
    <w:rsid w:val="008B20B2"/>
    <w:rsid w:val="008B2B93"/>
    <w:rsid w:val="008E3E02"/>
    <w:rsid w:val="008E4AF8"/>
    <w:rsid w:val="008E79B1"/>
    <w:rsid w:val="008F2E68"/>
    <w:rsid w:val="008F3AAC"/>
    <w:rsid w:val="009259D2"/>
    <w:rsid w:val="00941692"/>
    <w:rsid w:val="00947849"/>
    <w:rsid w:val="009663E6"/>
    <w:rsid w:val="009775AB"/>
    <w:rsid w:val="0098061D"/>
    <w:rsid w:val="009878A7"/>
    <w:rsid w:val="00992B5E"/>
    <w:rsid w:val="009A4353"/>
    <w:rsid w:val="009C12C0"/>
    <w:rsid w:val="009C13AD"/>
    <w:rsid w:val="009C1AFE"/>
    <w:rsid w:val="009C296E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84450"/>
    <w:rsid w:val="00A86148"/>
    <w:rsid w:val="00AB7BA8"/>
    <w:rsid w:val="00AC2784"/>
    <w:rsid w:val="00AD339A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A3C76"/>
    <w:rsid w:val="00BB5E28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263D4"/>
    <w:rsid w:val="00D47651"/>
    <w:rsid w:val="00D548CC"/>
    <w:rsid w:val="00D62027"/>
    <w:rsid w:val="00D71E52"/>
    <w:rsid w:val="00D81515"/>
    <w:rsid w:val="00D82CA2"/>
    <w:rsid w:val="00D833C6"/>
    <w:rsid w:val="00D85748"/>
    <w:rsid w:val="00DC5902"/>
    <w:rsid w:val="00DE2174"/>
    <w:rsid w:val="00DE67DC"/>
    <w:rsid w:val="00E03C1F"/>
    <w:rsid w:val="00E0413C"/>
    <w:rsid w:val="00E070EC"/>
    <w:rsid w:val="00E327C8"/>
    <w:rsid w:val="00E46979"/>
    <w:rsid w:val="00E659E8"/>
    <w:rsid w:val="00E6784F"/>
    <w:rsid w:val="00EA3C60"/>
    <w:rsid w:val="00EA5216"/>
    <w:rsid w:val="00EB1261"/>
    <w:rsid w:val="00EB2D1D"/>
    <w:rsid w:val="00EB309E"/>
    <w:rsid w:val="00EB502E"/>
    <w:rsid w:val="00EC7E8B"/>
    <w:rsid w:val="00ED7652"/>
    <w:rsid w:val="00EE73D4"/>
    <w:rsid w:val="00EF335A"/>
    <w:rsid w:val="00EF3CD6"/>
    <w:rsid w:val="00EF5976"/>
    <w:rsid w:val="00F20593"/>
    <w:rsid w:val="00F36394"/>
    <w:rsid w:val="00F43764"/>
    <w:rsid w:val="00F44EBF"/>
    <w:rsid w:val="00F65DDB"/>
    <w:rsid w:val="00F8124B"/>
    <w:rsid w:val="00F81438"/>
    <w:rsid w:val="00F8235B"/>
    <w:rsid w:val="00F86838"/>
    <w:rsid w:val="00FA5148"/>
    <w:rsid w:val="00FB2540"/>
    <w:rsid w:val="00FB5089"/>
    <w:rsid w:val="00FB5D7D"/>
    <w:rsid w:val="00FC6782"/>
    <w:rsid w:val="00FD11B8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8DE9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  <w:style w:type="character" w:styleId="PlaceholderText">
    <w:name w:val="Placeholder Text"/>
    <w:basedOn w:val="DefaultParagraphFont"/>
    <w:uiPriority w:val="99"/>
    <w:semiHidden/>
    <w:rsid w:val="008442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783E1DC5EF4E91A64D9532675813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14521A-A687-434A-8E16-D69D5C977F20}"/>
      </w:docPartPr>
      <w:docPartBody>
        <w:p w:rsidR="002B7367" w:rsidRDefault="002B7367" w:rsidP="002B7367">
          <w:pPr>
            <w:pStyle w:val="7A783E1DC5EF4E91A64D95326758136D2"/>
          </w:pPr>
          <w:r w:rsidRPr="009C1A51">
            <w:rPr>
              <w:rStyle w:val="PlaceholderText"/>
            </w:rPr>
            <w:t>Click or tap to enter a date.</w:t>
          </w:r>
        </w:p>
      </w:docPartBody>
    </w:docPart>
    <w:docPart>
      <w:docPartPr>
        <w:name w:val="20512C6D8E244FAEA026F398E192E5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AD070-8E59-4938-91A3-89AC3E579FA4}"/>
      </w:docPartPr>
      <w:docPartBody>
        <w:p w:rsidR="002B7367" w:rsidRDefault="002B7367" w:rsidP="002B7367">
          <w:pPr>
            <w:pStyle w:val="20512C6D8E244FAEA026F398E192E50E2"/>
          </w:pPr>
          <w:r>
            <w:rPr>
              <w:b/>
              <w:bCs/>
            </w:rPr>
            <w:t>Assignment Title</w:t>
          </w:r>
        </w:p>
      </w:docPartBody>
    </w:docPart>
    <w:docPart>
      <w:docPartPr>
        <w:name w:val="C961E26CAF524E0F8BA526469C7F0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470D80-042E-4E4F-B62D-8B8A33A5F1D7}"/>
      </w:docPartPr>
      <w:docPartBody>
        <w:p w:rsidR="0050169F" w:rsidRDefault="002B7367" w:rsidP="002B7367">
          <w:pPr>
            <w:pStyle w:val="C961E26CAF524E0F8BA526469C7F095A"/>
          </w:pPr>
          <w:r w:rsidRPr="00562C3C">
            <w:rPr>
              <w:rStyle w:val="PlaceholderText"/>
            </w:rPr>
            <w:t>Choose an item.</w:t>
          </w:r>
        </w:p>
      </w:docPartBody>
    </w:docPart>
    <w:docPart>
      <w:docPartPr>
        <w:name w:val="2F102893EB8243CDB7E70C0538F315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62698-41F0-4060-8F2E-81529F9CA570}"/>
      </w:docPartPr>
      <w:docPartBody>
        <w:p w:rsidR="0050169F" w:rsidRDefault="002B7367" w:rsidP="002B7367">
          <w:pPr>
            <w:pStyle w:val="2F102893EB8243CDB7E70C0538F31506"/>
          </w:pPr>
          <w:r w:rsidRPr="00562C3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EB0"/>
    <w:rsid w:val="002B7367"/>
    <w:rsid w:val="003C00AF"/>
    <w:rsid w:val="0050169F"/>
    <w:rsid w:val="00A0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7367"/>
    <w:rPr>
      <w:color w:val="808080"/>
    </w:rPr>
  </w:style>
  <w:style w:type="paragraph" w:customStyle="1" w:styleId="C961E26CAF524E0F8BA526469C7F095A">
    <w:name w:val="C961E26CAF524E0F8BA526469C7F095A"/>
    <w:rsid w:val="002B7367"/>
  </w:style>
  <w:style w:type="paragraph" w:customStyle="1" w:styleId="2F102893EB8243CDB7E70C0538F31506">
    <w:name w:val="2F102893EB8243CDB7E70C0538F31506"/>
    <w:rsid w:val="002B7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7A783E1DC5EF4E91A64D95326758136D2">
    <w:name w:val="7A783E1DC5EF4E91A64D95326758136D2"/>
    <w:rsid w:val="002B7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0512C6D8E244FAEA026F398E192E50E2">
    <w:name w:val="20512C6D8E244FAEA026F398E192E50E2"/>
    <w:rsid w:val="002B7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74b3f240-f771-4248-81b8-51777f3af0dc" xsi:nil="true"/>
    <lcf76f155ced4ddcb4097134ff3c332f xmlns="74b3f240-f771-4248-81b8-51777f3af0dc">
      <Terms xmlns="http://schemas.microsoft.com/office/infopath/2007/PartnerControls"/>
    </lcf76f155ced4ddcb4097134ff3c332f>
    <TaxCatchAll xmlns="1c8ec5c9-8725-4672-9510-69bec0c65b1a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553A0DD8667043B8AC4CFB45DF6655" ma:contentTypeVersion="17" ma:contentTypeDescription="Create a new document." ma:contentTypeScope="" ma:versionID="63431241650ce826a4880a2dd167d98d">
  <xsd:schema xmlns:xsd="http://www.w3.org/2001/XMLSchema" xmlns:xs="http://www.w3.org/2001/XMLSchema" xmlns:p="http://schemas.microsoft.com/office/2006/metadata/properties" xmlns:ns2="74b3f240-f771-4248-81b8-51777f3af0dc" xmlns:ns3="1c8ec5c9-8725-4672-9510-69bec0c65b1a" targetNamespace="http://schemas.microsoft.com/office/2006/metadata/properties" ma:root="true" ma:fieldsID="58c45bebb38b76a32dbc700b878c3d96" ns2:_="" ns3:_="">
    <xsd:import namespace="74b3f240-f771-4248-81b8-51777f3af0dc"/>
    <xsd:import namespace="1c8ec5c9-8725-4672-9510-69bec0c65b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b3f240-f771-4248-81b8-51777f3af0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babce5ee-ca9a-4d2a-a8e0-de52926351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_Flow_SignoffStatus" ma:index="24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ec5c9-8725-4672-9510-69bec0c65b1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b203a56-dd74-43bd-94a4-a2bc14e4849a}" ma:internalName="TaxCatchAll" ma:showField="CatchAllData" ma:web="1c8ec5c9-8725-4672-9510-69bec0c65b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23941D-4249-49A9-BA32-D1B89197B7A9}">
  <ds:schemaRefs>
    <ds:schemaRef ds:uri="http://schemas.microsoft.com/office/2006/metadata/properties"/>
    <ds:schemaRef ds:uri="http://schemas.microsoft.com/office/infopath/2007/PartnerControls"/>
    <ds:schemaRef ds:uri="74b3f240-f771-4248-81b8-51777f3af0dc"/>
    <ds:schemaRef ds:uri="1c8ec5c9-8725-4672-9510-69bec0c65b1a"/>
  </ds:schemaRefs>
</ds:datastoreItem>
</file>

<file path=customXml/itemProps2.xml><?xml version="1.0" encoding="utf-8"?>
<ds:datastoreItem xmlns:ds="http://schemas.openxmlformats.org/officeDocument/2006/customXml" ds:itemID="{90610476-6F25-4446-8BD4-6E3E7D93DA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EA9E76-9BC4-4684-8197-89060C6352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b3f240-f771-4248-81b8-51777f3af0dc"/>
    <ds:schemaRef ds:uri="1c8ec5c9-8725-4672-9510-69bec0c65b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BEE932-F892-4AD9-9B08-2F642EAF1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4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288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2023-02-04T08:20:00Z</dcterms:created>
  <dcterms:modified xsi:type="dcterms:W3CDTF">2023-02-04T08:20:00Z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0x0101009F553A0DD8667043B8AC4CFB45DF6655</vt:lpwstr>
  </property>
</Properties>
</file>